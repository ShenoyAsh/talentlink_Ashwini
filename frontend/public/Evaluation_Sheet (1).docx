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C9D7" w14:textId="77777777" w:rsidR="00B96150" w:rsidRPr="00B96150" w:rsidRDefault="00B96150" w:rsidP="00B96150">
      <w:pPr>
        <w:widowControl/>
        <w:autoSpaceDE/>
        <w:autoSpaceDN/>
        <w:jc w:val="center"/>
        <w:rPr>
          <w:b/>
          <w:bCs/>
          <w:i/>
          <w:iCs/>
          <w:sz w:val="44"/>
          <w:szCs w:val="44"/>
          <w:lang w:val="en-IN" w:eastAsia="en-IN" w:bidi="ar-SA"/>
        </w:rPr>
      </w:pPr>
      <w:r w:rsidRPr="00B96150">
        <w:rPr>
          <w:b/>
          <w:bCs/>
          <w:i/>
          <w:iCs/>
          <w:sz w:val="40"/>
          <w:szCs w:val="40"/>
        </w:rPr>
        <w:t>21</w:t>
      </w:r>
      <w:r w:rsidRPr="00B96150">
        <w:rPr>
          <w:b/>
          <w:bCs/>
          <w:i/>
          <w:iCs/>
          <w:sz w:val="40"/>
          <w:szCs w:val="40"/>
          <w:vertAlign w:val="superscript"/>
        </w:rPr>
        <w:t>st</w:t>
      </w:r>
      <w:r w:rsidRPr="00B96150">
        <w:rPr>
          <w:b/>
          <w:bCs/>
          <w:i/>
          <w:iCs/>
          <w:sz w:val="40"/>
          <w:szCs w:val="40"/>
        </w:rPr>
        <w:t xml:space="preserve"> Karnataka State Level ISTE Student Convention, 2025</w:t>
      </w:r>
    </w:p>
    <w:p w14:paraId="1D35185F" w14:textId="77777777" w:rsidR="00B96150" w:rsidRPr="006C2273" w:rsidRDefault="00B96150" w:rsidP="00B96150">
      <w:pPr>
        <w:widowControl/>
        <w:autoSpaceDE/>
        <w:autoSpaceDN/>
        <w:jc w:val="center"/>
        <w:rPr>
          <w:b/>
          <w:bCs/>
          <w:sz w:val="30"/>
          <w:szCs w:val="30"/>
        </w:rPr>
      </w:pPr>
      <w:r w:rsidRPr="006C2273">
        <w:rPr>
          <w:rStyle w:val="Emphasis"/>
          <w:b/>
          <w:bCs/>
          <w:sz w:val="30"/>
          <w:szCs w:val="30"/>
        </w:rPr>
        <w:t>“Next-Gen Engineering: Innovating for India’s Deep Tech Future”</w:t>
      </w:r>
    </w:p>
    <w:p w14:paraId="18F4B122" w14:textId="77777777" w:rsidR="00B96150" w:rsidRDefault="00B96150" w:rsidP="00B96150">
      <w:pPr>
        <w:widowControl/>
        <w:autoSpaceDE/>
        <w:autoSpaceDN/>
        <w:rPr>
          <w:rStyle w:val="Strong"/>
        </w:rPr>
      </w:pPr>
    </w:p>
    <w:p w14:paraId="7E3C16CD" w14:textId="77777777" w:rsidR="00B96150" w:rsidRPr="006C2273" w:rsidRDefault="00B96150" w:rsidP="00B96150">
      <w:pPr>
        <w:widowControl/>
        <w:autoSpaceDE/>
        <w:autoSpaceDN/>
        <w:rPr>
          <w:sz w:val="28"/>
          <w:szCs w:val="28"/>
        </w:rPr>
      </w:pPr>
      <w:r w:rsidRPr="006C2273">
        <w:rPr>
          <w:rStyle w:val="Strong"/>
          <w:sz w:val="28"/>
          <w:szCs w:val="28"/>
        </w:rPr>
        <w:t>Date:</w:t>
      </w:r>
      <w:r w:rsidRPr="006C2273">
        <w:rPr>
          <w:sz w:val="28"/>
          <w:szCs w:val="28"/>
        </w:rPr>
        <w:t xml:space="preserve"> </w:t>
      </w:r>
      <w:r w:rsidR="00291813">
        <w:rPr>
          <w:sz w:val="28"/>
          <w:szCs w:val="28"/>
        </w:rPr>
        <w:t>11-</w:t>
      </w:r>
      <w:r w:rsidRPr="006C2273">
        <w:rPr>
          <w:sz w:val="28"/>
          <w:szCs w:val="28"/>
        </w:rPr>
        <w:t>12</w:t>
      </w:r>
      <w:r w:rsidRPr="006C2273">
        <w:rPr>
          <w:sz w:val="28"/>
          <w:szCs w:val="28"/>
          <w:vertAlign w:val="superscript"/>
        </w:rPr>
        <w:t>th</w:t>
      </w:r>
      <w:r w:rsidRPr="006C2273">
        <w:rPr>
          <w:sz w:val="28"/>
          <w:szCs w:val="28"/>
        </w:rPr>
        <w:t xml:space="preserve"> November 2025</w:t>
      </w:r>
      <w:r>
        <w:rPr>
          <w:sz w:val="28"/>
          <w:szCs w:val="28"/>
        </w:rPr>
        <w:t xml:space="preserve">                                     </w:t>
      </w:r>
      <w:r w:rsidR="00F76C7D">
        <w:rPr>
          <w:sz w:val="28"/>
          <w:szCs w:val="28"/>
        </w:rPr>
        <w:t xml:space="preserve">                          </w:t>
      </w:r>
      <w:r w:rsidRPr="006C2273">
        <w:rPr>
          <w:rStyle w:val="Strong"/>
          <w:sz w:val="28"/>
          <w:szCs w:val="28"/>
        </w:rPr>
        <w:t>Venue:</w:t>
      </w:r>
      <w:r w:rsidRPr="006C2273">
        <w:rPr>
          <w:sz w:val="28"/>
          <w:szCs w:val="28"/>
        </w:rPr>
        <w:t xml:space="preserve"> Yenepoya Institute of Technology, Moodbidri</w:t>
      </w:r>
    </w:p>
    <w:p w14:paraId="6243B22D" w14:textId="77777777" w:rsidR="008B254B" w:rsidRPr="00F76C7D" w:rsidRDefault="00291813" w:rsidP="00F76C7D">
      <w:pPr>
        <w:jc w:val="center"/>
        <w:rPr>
          <w:color w:val="C00000"/>
          <w:sz w:val="32"/>
          <w:szCs w:val="32"/>
        </w:rPr>
      </w:pPr>
      <w:r w:rsidRPr="00F76C7D">
        <w:rPr>
          <w:color w:val="C00000"/>
          <w:sz w:val="32"/>
          <w:szCs w:val="32"/>
        </w:rPr>
        <w:t>EVALUATION SHEET FOR 24 H</w:t>
      </w:r>
      <w:r w:rsidR="00F76C7D" w:rsidRPr="00F76C7D">
        <w:rPr>
          <w:color w:val="C00000"/>
          <w:sz w:val="32"/>
          <w:szCs w:val="32"/>
        </w:rPr>
        <w:t>ou</w:t>
      </w:r>
      <w:r w:rsidRPr="00F76C7D">
        <w:rPr>
          <w:color w:val="C00000"/>
          <w:sz w:val="32"/>
          <w:szCs w:val="32"/>
        </w:rPr>
        <w:t>r HACKATHON</w:t>
      </w:r>
    </w:p>
    <w:p w14:paraId="5A17645A" w14:textId="77777777" w:rsidR="00B96150" w:rsidRDefault="00B96150"/>
    <w:tbl>
      <w:tblPr>
        <w:tblStyle w:val="TableGrid"/>
        <w:tblW w:w="14895" w:type="dxa"/>
        <w:tblLayout w:type="fixed"/>
        <w:tblLook w:val="04A0" w:firstRow="1" w:lastRow="0" w:firstColumn="1" w:lastColumn="0" w:noHBand="0" w:noVBand="1"/>
      </w:tblPr>
      <w:tblGrid>
        <w:gridCol w:w="717"/>
        <w:gridCol w:w="1972"/>
        <w:gridCol w:w="1639"/>
        <w:gridCol w:w="2529"/>
        <w:gridCol w:w="2980"/>
        <w:gridCol w:w="1806"/>
        <w:gridCol w:w="3252"/>
      </w:tblGrid>
      <w:tr w:rsidR="00F76C7D" w14:paraId="69880A0C" w14:textId="77777777" w:rsidTr="005B1C56">
        <w:trPr>
          <w:trHeight w:val="1800"/>
        </w:trPr>
        <w:tc>
          <w:tcPr>
            <w:tcW w:w="717" w:type="dxa"/>
          </w:tcPr>
          <w:p w14:paraId="4E71C223" w14:textId="77777777" w:rsidR="00F76C7D" w:rsidRPr="00F76C7D" w:rsidRDefault="00F76C7D" w:rsidP="00F76C7D">
            <w:pPr>
              <w:jc w:val="center"/>
              <w:rPr>
                <w:b/>
                <w:sz w:val="28"/>
                <w:szCs w:val="28"/>
              </w:rPr>
            </w:pPr>
            <w:r w:rsidRPr="00F76C7D">
              <w:rPr>
                <w:b/>
                <w:sz w:val="28"/>
                <w:szCs w:val="28"/>
              </w:rPr>
              <w:t>SNO</w:t>
            </w:r>
          </w:p>
        </w:tc>
        <w:tc>
          <w:tcPr>
            <w:tcW w:w="1972" w:type="dxa"/>
          </w:tcPr>
          <w:p w14:paraId="7D3192B3" w14:textId="77777777" w:rsidR="00F76C7D" w:rsidRPr="00F76C7D" w:rsidRDefault="00F76C7D" w:rsidP="00F76C7D">
            <w:pPr>
              <w:jc w:val="center"/>
              <w:rPr>
                <w:b/>
                <w:sz w:val="28"/>
                <w:szCs w:val="28"/>
              </w:rPr>
            </w:pPr>
            <w:r w:rsidRPr="00F76C7D">
              <w:rPr>
                <w:b/>
                <w:sz w:val="28"/>
                <w:szCs w:val="28"/>
              </w:rPr>
              <w:t>Team Name</w:t>
            </w:r>
          </w:p>
        </w:tc>
        <w:tc>
          <w:tcPr>
            <w:tcW w:w="1639" w:type="dxa"/>
          </w:tcPr>
          <w:p w14:paraId="71D5E2FF" w14:textId="77777777" w:rsidR="00F76C7D" w:rsidRPr="00F76C7D" w:rsidRDefault="00F76C7D" w:rsidP="00F76C7D">
            <w:pPr>
              <w:jc w:val="center"/>
              <w:rPr>
                <w:b/>
                <w:color w:val="C00000"/>
                <w:sz w:val="28"/>
                <w:szCs w:val="28"/>
              </w:rPr>
            </w:pPr>
            <w:r w:rsidRPr="00F76C7D">
              <w:rPr>
                <w:b/>
                <w:color w:val="000000" w:themeColor="text1"/>
                <w:sz w:val="28"/>
                <w:szCs w:val="28"/>
              </w:rPr>
              <w:t xml:space="preserve">Review-1: </w:t>
            </w:r>
            <w:r w:rsidRPr="00F76C7D">
              <w:rPr>
                <w:b/>
                <w:color w:val="C00000"/>
                <w:sz w:val="28"/>
                <w:szCs w:val="28"/>
              </w:rPr>
              <w:t>Idea&amp;Design (20 Marks)</w:t>
            </w:r>
          </w:p>
          <w:p w14:paraId="35724826" w14:textId="77777777" w:rsidR="00F76C7D" w:rsidRPr="00F76C7D" w:rsidRDefault="00F76C7D" w:rsidP="00F76C7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29" w:type="dxa"/>
          </w:tcPr>
          <w:p w14:paraId="7C46A8DA" w14:textId="77777777" w:rsidR="00F76C7D" w:rsidRPr="00F76C7D" w:rsidRDefault="00F76C7D" w:rsidP="00F76C7D">
            <w:pPr>
              <w:jc w:val="center"/>
              <w:rPr>
                <w:b/>
                <w:sz w:val="28"/>
                <w:szCs w:val="28"/>
              </w:rPr>
            </w:pPr>
            <w:r w:rsidRPr="00F76C7D">
              <w:rPr>
                <w:b/>
                <w:sz w:val="28"/>
                <w:szCs w:val="28"/>
              </w:rPr>
              <w:t xml:space="preserve">Review-2: </w:t>
            </w:r>
            <w:r w:rsidRPr="00F76C7D">
              <w:rPr>
                <w:b/>
                <w:color w:val="C00000"/>
                <w:sz w:val="28"/>
                <w:szCs w:val="28"/>
              </w:rPr>
              <w:t>Prototype/Implementation Progress (30 Marks)</w:t>
            </w:r>
          </w:p>
        </w:tc>
        <w:tc>
          <w:tcPr>
            <w:tcW w:w="2980" w:type="dxa"/>
          </w:tcPr>
          <w:p w14:paraId="3DC8A53D" w14:textId="77777777" w:rsidR="00F76C7D" w:rsidRPr="00F76C7D" w:rsidRDefault="00F76C7D" w:rsidP="00F76C7D">
            <w:pPr>
              <w:jc w:val="center"/>
              <w:rPr>
                <w:b/>
                <w:sz w:val="28"/>
                <w:szCs w:val="28"/>
              </w:rPr>
            </w:pPr>
            <w:r w:rsidRPr="00F76C7D">
              <w:rPr>
                <w:b/>
                <w:sz w:val="28"/>
                <w:szCs w:val="28"/>
              </w:rPr>
              <w:t xml:space="preserve">Final Evaluation: </w:t>
            </w:r>
            <w:r w:rsidRPr="00F76C7D">
              <w:rPr>
                <w:b/>
                <w:color w:val="C00000"/>
                <w:sz w:val="28"/>
                <w:szCs w:val="28"/>
              </w:rPr>
              <w:t>Presentation and Final Product with Innovative features (50 Marks)</w:t>
            </w:r>
          </w:p>
        </w:tc>
        <w:tc>
          <w:tcPr>
            <w:tcW w:w="1806" w:type="dxa"/>
          </w:tcPr>
          <w:p w14:paraId="5577DA51" w14:textId="77777777" w:rsidR="00F76C7D" w:rsidRPr="00F76C7D" w:rsidRDefault="00F76C7D" w:rsidP="00F76C7D">
            <w:pPr>
              <w:jc w:val="center"/>
              <w:rPr>
                <w:b/>
                <w:sz w:val="28"/>
                <w:szCs w:val="28"/>
              </w:rPr>
            </w:pPr>
            <w:r w:rsidRPr="00F76C7D">
              <w:rPr>
                <w:b/>
                <w:sz w:val="28"/>
                <w:szCs w:val="28"/>
              </w:rPr>
              <w:t>Total Marks(100)</w:t>
            </w:r>
          </w:p>
        </w:tc>
        <w:tc>
          <w:tcPr>
            <w:tcW w:w="3252" w:type="dxa"/>
          </w:tcPr>
          <w:p w14:paraId="71FF485D" w14:textId="77777777" w:rsidR="00F76C7D" w:rsidRPr="00F76C7D" w:rsidRDefault="00F76C7D" w:rsidP="00F76C7D">
            <w:pPr>
              <w:jc w:val="center"/>
              <w:rPr>
                <w:b/>
                <w:sz w:val="28"/>
                <w:szCs w:val="28"/>
              </w:rPr>
            </w:pPr>
            <w:r w:rsidRPr="00F76C7D">
              <w:rPr>
                <w:b/>
                <w:sz w:val="28"/>
                <w:szCs w:val="28"/>
              </w:rPr>
              <w:t>Remarks</w:t>
            </w:r>
          </w:p>
        </w:tc>
      </w:tr>
      <w:tr w:rsidR="00F76C7D" w14:paraId="5AAF329F" w14:textId="77777777" w:rsidTr="005B1C56">
        <w:trPr>
          <w:trHeight w:val="554"/>
        </w:trPr>
        <w:tc>
          <w:tcPr>
            <w:tcW w:w="717" w:type="dxa"/>
          </w:tcPr>
          <w:p w14:paraId="22F66EB7" w14:textId="77777777" w:rsidR="00F76C7D" w:rsidRDefault="00F76C7D">
            <w:r>
              <w:t>1</w:t>
            </w:r>
          </w:p>
        </w:tc>
        <w:tc>
          <w:tcPr>
            <w:tcW w:w="1972" w:type="dxa"/>
          </w:tcPr>
          <w:p w14:paraId="63021BB9" w14:textId="15F0FC7A" w:rsidR="00F76C7D" w:rsidRDefault="005B1C56">
            <w:r w:rsidRPr="00590C82">
              <w:t>TECH SKY</w:t>
            </w:r>
          </w:p>
          <w:p w14:paraId="62EE7FB7" w14:textId="77777777" w:rsidR="00F76C7D" w:rsidRDefault="00F76C7D"/>
        </w:tc>
        <w:tc>
          <w:tcPr>
            <w:tcW w:w="1639" w:type="dxa"/>
          </w:tcPr>
          <w:p w14:paraId="72A684D1" w14:textId="77777777" w:rsidR="00F76C7D" w:rsidRDefault="00F76C7D"/>
        </w:tc>
        <w:tc>
          <w:tcPr>
            <w:tcW w:w="2529" w:type="dxa"/>
          </w:tcPr>
          <w:p w14:paraId="794230FF" w14:textId="77777777" w:rsidR="00F76C7D" w:rsidRDefault="00F76C7D"/>
        </w:tc>
        <w:tc>
          <w:tcPr>
            <w:tcW w:w="2980" w:type="dxa"/>
          </w:tcPr>
          <w:p w14:paraId="7B5E9634" w14:textId="77777777" w:rsidR="00F76C7D" w:rsidRDefault="00F76C7D"/>
        </w:tc>
        <w:tc>
          <w:tcPr>
            <w:tcW w:w="1806" w:type="dxa"/>
          </w:tcPr>
          <w:p w14:paraId="76B5348F" w14:textId="77777777" w:rsidR="00F76C7D" w:rsidRDefault="00F76C7D"/>
        </w:tc>
        <w:tc>
          <w:tcPr>
            <w:tcW w:w="3252" w:type="dxa"/>
          </w:tcPr>
          <w:p w14:paraId="20AE52E7" w14:textId="77777777" w:rsidR="00F76C7D" w:rsidRDefault="00F76C7D"/>
        </w:tc>
      </w:tr>
      <w:tr w:rsidR="00F76C7D" w14:paraId="1023485F" w14:textId="77777777" w:rsidTr="005B1C56">
        <w:trPr>
          <w:trHeight w:val="571"/>
        </w:trPr>
        <w:tc>
          <w:tcPr>
            <w:tcW w:w="717" w:type="dxa"/>
          </w:tcPr>
          <w:p w14:paraId="0E35DB47" w14:textId="77777777" w:rsidR="00F76C7D" w:rsidRDefault="00F76C7D">
            <w:r>
              <w:t>2</w:t>
            </w:r>
          </w:p>
        </w:tc>
        <w:tc>
          <w:tcPr>
            <w:tcW w:w="1972" w:type="dxa"/>
          </w:tcPr>
          <w:p w14:paraId="37A7CB6E" w14:textId="4D3F3C0C" w:rsidR="00F76C7D" w:rsidRDefault="005B1C56">
            <w:r w:rsidRPr="00590C82">
              <w:t>TRIPLE INTELLIGENCE</w:t>
            </w:r>
          </w:p>
        </w:tc>
        <w:tc>
          <w:tcPr>
            <w:tcW w:w="1639" w:type="dxa"/>
          </w:tcPr>
          <w:p w14:paraId="3B341B8B" w14:textId="77777777" w:rsidR="00F76C7D" w:rsidRDefault="00F76C7D"/>
        </w:tc>
        <w:tc>
          <w:tcPr>
            <w:tcW w:w="2529" w:type="dxa"/>
          </w:tcPr>
          <w:p w14:paraId="59118281" w14:textId="77777777" w:rsidR="00F76C7D" w:rsidRDefault="00F76C7D"/>
        </w:tc>
        <w:tc>
          <w:tcPr>
            <w:tcW w:w="2980" w:type="dxa"/>
          </w:tcPr>
          <w:p w14:paraId="0FC874FE" w14:textId="77777777" w:rsidR="00F76C7D" w:rsidRDefault="00F76C7D"/>
        </w:tc>
        <w:tc>
          <w:tcPr>
            <w:tcW w:w="1806" w:type="dxa"/>
          </w:tcPr>
          <w:p w14:paraId="183CFDDB" w14:textId="77777777" w:rsidR="00F76C7D" w:rsidRDefault="00F76C7D"/>
        </w:tc>
        <w:tc>
          <w:tcPr>
            <w:tcW w:w="3252" w:type="dxa"/>
          </w:tcPr>
          <w:p w14:paraId="76E37C45" w14:textId="77777777" w:rsidR="00F76C7D" w:rsidRDefault="00F76C7D"/>
        </w:tc>
      </w:tr>
      <w:tr w:rsidR="00F76C7D" w14:paraId="5DD4E690" w14:textId="77777777" w:rsidTr="005B1C56">
        <w:trPr>
          <w:trHeight w:val="554"/>
        </w:trPr>
        <w:tc>
          <w:tcPr>
            <w:tcW w:w="717" w:type="dxa"/>
          </w:tcPr>
          <w:p w14:paraId="349C2E2B" w14:textId="77777777" w:rsidR="00F76C7D" w:rsidRDefault="00F76C7D">
            <w:r>
              <w:t>3</w:t>
            </w:r>
          </w:p>
        </w:tc>
        <w:tc>
          <w:tcPr>
            <w:tcW w:w="1972" w:type="dxa"/>
          </w:tcPr>
          <w:p w14:paraId="3A469B28" w14:textId="5E7518A4" w:rsidR="00F76C7D" w:rsidRDefault="005B1C56" w:rsidP="005B1C56">
            <w:r w:rsidRPr="00590C82">
              <w:t>TECH SENTINELS</w:t>
            </w:r>
          </w:p>
        </w:tc>
        <w:tc>
          <w:tcPr>
            <w:tcW w:w="1639" w:type="dxa"/>
          </w:tcPr>
          <w:p w14:paraId="41BB1790" w14:textId="77777777" w:rsidR="00F76C7D" w:rsidRDefault="00F76C7D"/>
        </w:tc>
        <w:tc>
          <w:tcPr>
            <w:tcW w:w="2529" w:type="dxa"/>
          </w:tcPr>
          <w:p w14:paraId="4183B479" w14:textId="77777777" w:rsidR="00F76C7D" w:rsidRDefault="00F76C7D"/>
        </w:tc>
        <w:tc>
          <w:tcPr>
            <w:tcW w:w="2980" w:type="dxa"/>
          </w:tcPr>
          <w:p w14:paraId="74AF5288" w14:textId="77777777" w:rsidR="00F76C7D" w:rsidRDefault="00F76C7D"/>
        </w:tc>
        <w:tc>
          <w:tcPr>
            <w:tcW w:w="1806" w:type="dxa"/>
          </w:tcPr>
          <w:p w14:paraId="04FE1DAD" w14:textId="77777777" w:rsidR="00F76C7D" w:rsidRDefault="00F76C7D"/>
        </w:tc>
        <w:tc>
          <w:tcPr>
            <w:tcW w:w="3252" w:type="dxa"/>
          </w:tcPr>
          <w:p w14:paraId="23C5297A" w14:textId="77777777" w:rsidR="00F76C7D" w:rsidRDefault="00F76C7D"/>
        </w:tc>
      </w:tr>
      <w:tr w:rsidR="00F76C7D" w14:paraId="4CFC72FC" w14:textId="77777777" w:rsidTr="005B1C56">
        <w:trPr>
          <w:trHeight w:val="571"/>
        </w:trPr>
        <w:tc>
          <w:tcPr>
            <w:tcW w:w="717" w:type="dxa"/>
          </w:tcPr>
          <w:p w14:paraId="4B9E19D3" w14:textId="77777777" w:rsidR="00F76C7D" w:rsidRDefault="00F76C7D">
            <w:r>
              <w:t>4</w:t>
            </w:r>
          </w:p>
        </w:tc>
        <w:tc>
          <w:tcPr>
            <w:tcW w:w="1972" w:type="dxa"/>
          </w:tcPr>
          <w:p w14:paraId="510D1F32" w14:textId="01F132E0" w:rsidR="00F76C7D" w:rsidRDefault="005B1C56" w:rsidP="005B1C56">
            <w:r w:rsidRPr="00590C82">
              <w:t>ASTRO</w:t>
            </w:r>
          </w:p>
        </w:tc>
        <w:tc>
          <w:tcPr>
            <w:tcW w:w="1639" w:type="dxa"/>
          </w:tcPr>
          <w:p w14:paraId="7F72B0A7" w14:textId="77777777" w:rsidR="00F76C7D" w:rsidRDefault="00F76C7D"/>
        </w:tc>
        <w:tc>
          <w:tcPr>
            <w:tcW w:w="2529" w:type="dxa"/>
          </w:tcPr>
          <w:p w14:paraId="6DF001A8" w14:textId="77777777" w:rsidR="00F76C7D" w:rsidRDefault="00F76C7D"/>
        </w:tc>
        <w:tc>
          <w:tcPr>
            <w:tcW w:w="2980" w:type="dxa"/>
          </w:tcPr>
          <w:p w14:paraId="2B7C8823" w14:textId="77777777" w:rsidR="00F76C7D" w:rsidRDefault="00F76C7D"/>
        </w:tc>
        <w:tc>
          <w:tcPr>
            <w:tcW w:w="1806" w:type="dxa"/>
          </w:tcPr>
          <w:p w14:paraId="637F752A" w14:textId="77777777" w:rsidR="00F76C7D" w:rsidRDefault="00F76C7D"/>
        </w:tc>
        <w:tc>
          <w:tcPr>
            <w:tcW w:w="3252" w:type="dxa"/>
          </w:tcPr>
          <w:p w14:paraId="2BBEACEB" w14:textId="77777777" w:rsidR="00F76C7D" w:rsidRDefault="00F76C7D"/>
        </w:tc>
      </w:tr>
      <w:tr w:rsidR="00F76C7D" w14:paraId="3297E0A7" w14:textId="77777777" w:rsidTr="005B1C56">
        <w:trPr>
          <w:trHeight w:val="554"/>
        </w:trPr>
        <w:tc>
          <w:tcPr>
            <w:tcW w:w="717" w:type="dxa"/>
          </w:tcPr>
          <w:p w14:paraId="0BD40F8E" w14:textId="77777777" w:rsidR="00F76C7D" w:rsidRDefault="00F76C7D">
            <w:r>
              <w:t>5</w:t>
            </w:r>
          </w:p>
        </w:tc>
        <w:tc>
          <w:tcPr>
            <w:tcW w:w="1972" w:type="dxa"/>
          </w:tcPr>
          <w:p w14:paraId="6165848A" w14:textId="669D60FA" w:rsidR="00F76C7D" w:rsidRDefault="005B1C56">
            <w:r w:rsidRPr="00590C82">
              <w:t>WAVE OPS</w:t>
            </w:r>
          </w:p>
          <w:p w14:paraId="0E9A86B1" w14:textId="77777777" w:rsidR="00F76C7D" w:rsidRDefault="00F76C7D"/>
        </w:tc>
        <w:tc>
          <w:tcPr>
            <w:tcW w:w="1639" w:type="dxa"/>
          </w:tcPr>
          <w:p w14:paraId="592DDEA2" w14:textId="77777777" w:rsidR="00F76C7D" w:rsidRDefault="00F76C7D"/>
        </w:tc>
        <w:tc>
          <w:tcPr>
            <w:tcW w:w="2529" w:type="dxa"/>
          </w:tcPr>
          <w:p w14:paraId="4FC2DEBE" w14:textId="77777777" w:rsidR="00F76C7D" w:rsidRDefault="00F76C7D"/>
        </w:tc>
        <w:tc>
          <w:tcPr>
            <w:tcW w:w="2980" w:type="dxa"/>
          </w:tcPr>
          <w:p w14:paraId="01E7FC77" w14:textId="77777777" w:rsidR="00F76C7D" w:rsidRDefault="00F76C7D"/>
        </w:tc>
        <w:tc>
          <w:tcPr>
            <w:tcW w:w="1806" w:type="dxa"/>
          </w:tcPr>
          <w:p w14:paraId="3BCD01C0" w14:textId="77777777" w:rsidR="00F76C7D" w:rsidRDefault="00F76C7D"/>
        </w:tc>
        <w:tc>
          <w:tcPr>
            <w:tcW w:w="3252" w:type="dxa"/>
          </w:tcPr>
          <w:p w14:paraId="42C8F626" w14:textId="77777777" w:rsidR="00F76C7D" w:rsidRDefault="00F76C7D"/>
        </w:tc>
      </w:tr>
      <w:tr w:rsidR="00F76C7D" w14:paraId="4F6D29AC" w14:textId="77777777" w:rsidTr="005B1C56">
        <w:trPr>
          <w:trHeight w:val="554"/>
        </w:trPr>
        <w:tc>
          <w:tcPr>
            <w:tcW w:w="717" w:type="dxa"/>
          </w:tcPr>
          <w:p w14:paraId="07924023" w14:textId="77777777" w:rsidR="00F76C7D" w:rsidRDefault="00F76C7D">
            <w:r>
              <w:t>6</w:t>
            </w:r>
          </w:p>
        </w:tc>
        <w:tc>
          <w:tcPr>
            <w:tcW w:w="1972" w:type="dxa"/>
          </w:tcPr>
          <w:p w14:paraId="10B32D8C" w14:textId="606D2AB8" w:rsidR="00F76C7D" w:rsidRDefault="005B1C56" w:rsidP="005B1C56">
            <w:r w:rsidRPr="00590C82">
              <w:t>CODEVERSE</w:t>
            </w:r>
          </w:p>
          <w:p w14:paraId="44E71B7E" w14:textId="77777777" w:rsidR="00F76C7D" w:rsidRDefault="00F76C7D"/>
        </w:tc>
        <w:tc>
          <w:tcPr>
            <w:tcW w:w="1639" w:type="dxa"/>
          </w:tcPr>
          <w:p w14:paraId="71167D1F" w14:textId="77777777" w:rsidR="00F76C7D" w:rsidRDefault="00F76C7D"/>
        </w:tc>
        <w:tc>
          <w:tcPr>
            <w:tcW w:w="2529" w:type="dxa"/>
          </w:tcPr>
          <w:p w14:paraId="06CB11FD" w14:textId="77777777" w:rsidR="00F76C7D" w:rsidRDefault="00F76C7D"/>
        </w:tc>
        <w:tc>
          <w:tcPr>
            <w:tcW w:w="2980" w:type="dxa"/>
          </w:tcPr>
          <w:p w14:paraId="377DD6FA" w14:textId="77777777" w:rsidR="00F76C7D" w:rsidRDefault="00F76C7D"/>
        </w:tc>
        <w:tc>
          <w:tcPr>
            <w:tcW w:w="1806" w:type="dxa"/>
          </w:tcPr>
          <w:p w14:paraId="71ACF3E8" w14:textId="77777777" w:rsidR="00F76C7D" w:rsidRDefault="00F76C7D"/>
        </w:tc>
        <w:tc>
          <w:tcPr>
            <w:tcW w:w="3252" w:type="dxa"/>
          </w:tcPr>
          <w:p w14:paraId="1316093D" w14:textId="77777777" w:rsidR="00F76C7D" w:rsidRDefault="00F76C7D"/>
        </w:tc>
      </w:tr>
      <w:tr w:rsidR="00F76C7D" w14:paraId="1F0C1E9A" w14:textId="77777777" w:rsidTr="005B1C56">
        <w:trPr>
          <w:trHeight w:val="571"/>
        </w:trPr>
        <w:tc>
          <w:tcPr>
            <w:tcW w:w="717" w:type="dxa"/>
          </w:tcPr>
          <w:p w14:paraId="29E49463" w14:textId="77777777" w:rsidR="00F76C7D" w:rsidRDefault="00F76C7D">
            <w:r>
              <w:t>7</w:t>
            </w:r>
          </w:p>
        </w:tc>
        <w:tc>
          <w:tcPr>
            <w:tcW w:w="1972" w:type="dxa"/>
          </w:tcPr>
          <w:p w14:paraId="1DE5A611" w14:textId="77AEA6E1" w:rsidR="00F76C7D" w:rsidRDefault="005B1C56" w:rsidP="005B1C56">
            <w:r w:rsidRPr="00590C82">
              <w:t>BRO</w:t>
            </w:r>
            <w:r>
              <w:t xml:space="preserve"> </w:t>
            </w:r>
            <w:r w:rsidRPr="00590C82">
              <w:t>CODERS</w:t>
            </w:r>
          </w:p>
        </w:tc>
        <w:tc>
          <w:tcPr>
            <w:tcW w:w="1639" w:type="dxa"/>
          </w:tcPr>
          <w:p w14:paraId="0E20A6FB" w14:textId="77777777" w:rsidR="00F76C7D" w:rsidRDefault="00F76C7D"/>
        </w:tc>
        <w:tc>
          <w:tcPr>
            <w:tcW w:w="2529" w:type="dxa"/>
          </w:tcPr>
          <w:p w14:paraId="15B2A5A1" w14:textId="77777777" w:rsidR="00F76C7D" w:rsidRDefault="00F76C7D"/>
        </w:tc>
        <w:tc>
          <w:tcPr>
            <w:tcW w:w="2980" w:type="dxa"/>
          </w:tcPr>
          <w:p w14:paraId="0188DF0B" w14:textId="77777777" w:rsidR="00F76C7D" w:rsidRDefault="00F76C7D"/>
        </w:tc>
        <w:tc>
          <w:tcPr>
            <w:tcW w:w="1806" w:type="dxa"/>
          </w:tcPr>
          <w:p w14:paraId="7AE15C65" w14:textId="77777777" w:rsidR="00F76C7D" w:rsidRDefault="00F76C7D"/>
        </w:tc>
        <w:tc>
          <w:tcPr>
            <w:tcW w:w="3252" w:type="dxa"/>
          </w:tcPr>
          <w:p w14:paraId="32A27FC3" w14:textId="77777777" w:rsidR="00F76C7D" w:rsidRDefault="00F76C7D"/>
        </w:tc>
      </w:tr>
      <w:tr w:rsidR="00F76C7D" w14:paraId="13D4915A" w14:textId="77777777" w:rsidTr="005B1C56">
        <w:trPr>
          <w:trHeight w:val="857"/>
        </w:trPr>
        <w:tc>
          <w:tcPr>
            <w:tcW w:w="717" w:type="dxa"/>
          </w:tcPr>
          <w:p w14:paraId="2EFECDB7" w14:textId="77777777" w:rsidR="00F76C7D" w:rsidRDefault="00F76C7D">
            <w:r>
              <w:lastRenderedPageBreak/>
              <w:t>8</w:t>
            </w:r>
          </w:p>
        </w:tc>
        <w:tc>
          <w:tcPr>
            <w:tcW w:w="1972" w:type="dxa"/>
          </w:tcPr>
          <w:p w14:paraId="4622061A" w14:textId="0AB46D48" w:rsidR="00F76C7D" w:rsidRDefault="005B1C56" w:rsidP="005B1C56">
            <w:r w:rsidRPr="00590C82">
              <w:t>RESOLUTION</w:t>
            </w:r>
          </w:p>
        </w:tc>
        <w:tc>
          <w:tcPr>
            <w:tcW w:w="1639" w:type="dxa"/>
          </w:tcPr>
          <w:p w14:paraId="2250FE4C" w14:textId="77777777" w:rsidR="00F76C7D" w:rsidRDefault="00F76C7D"/>
        </w:tc>
        <w:tc>
          <w:tcPr>
            <w:tcW w:w="2529" w:type="dxa"/>
          </w:tcPr>
          <w:p w14:paraId="18385DD6" w14:textId="77777777" w:rsidR="00F76C7D" w:rsidRDefault="00F76C7D"/>
        </w:tc>
        <w:tc>
          <w:tcPr>
            <w:tcW w:w="2980" w:type="dxa"/>
          </w:tcPr>
          <w:p w14:paraId="4574A55F" w14:textId="77777777" w:rsidR="00F76C7D" w:rsidRDefault="00F76C7D"/>
        </w:tc>
        <w:tc>
          <w:tcPr>
            <w:tcW w:w="1806" w:type="dxa"/>
          </w:tcPr>
          <w:p w14:paraId="26F9040E" w14:textId="77777777" w:rsidR="00F76C7D" w:rsidRDefault="00F76C7D"/>
        </w:tc>
        <w:tc>
          <w:tcPr>
            <w:tcW w:w="3252" w:type="dxa"/>
          </w:tcPr>
          <w:p w14:paraId="3A1D5F0F" w14:textId="77777777" w:rsidR="00F76C7D" w:rsidRDefault="00F76C7D"/>
        </w:tc>
      </w:tr>
      <w:tr w:rsidR="00F76C7D" w14:paraId="0F0DF767" w14:textId="77777777" w:rsidTr="005B1C56">
        <w:trPr>
          <w:trHeight w:val="554"/>
        </w:trPr>
        <w:tc>
          <w:tcPr>
            <w:tcW w:w="717" w:type="dxa"/>
          </w:tcPr>
          <w:p w14:paraId="5CD8E76F" w14:textId="77777777" w:rsidR="00F76C7D" w:rsidRDefault="00F76C7D">
            <w:r>
              <w:t>9</w:t>
            </w:r>
          </w:p>
        </w:tc>
        <w:tc>
          <w:tcPr>
            <w:tcW w:w="1972" w:type="dxa"/>
          </w:tcPr>
          <w:p w14:paraId="3AE65B71" w14:textId="295EB588" w:rsidR="00F76C7D" w:rsidRDefault="00F15DE1" w:rsidP="00F15DE1">
            <w:r w:rsidRPr="00590C82">
              <w:t>PATHPREDICT</w:t>
            </w:r>
          </w:p>
        </w:tc>
        <w:tc>
          <w:tcPr>
            <w:tcW w:w="1639" w:type="dxa"/>
          </w:tcPr>
          <w:p w14:paraId="324ED93D" w14:textId="77777777" w:rsidR="00F76C7D" w:rsidRDefault="00F76C7D"/>
        </w:tc>
        <w:tc>
          <w:tcPr>
            <w:tcW w:w="2529" w:type="dxa"/>
          </w:tcPr>
          <w:p w14:paraId="15F0D52D" w14:textId="77777777" w:rsidR="00F76C7D" w:rsidRDefault="00F76C7D"/>
        </w:tc>
        <w:tc>
          <w:tcPr>
            <w:tcW w:w="2980" w:type="dxa"/>
          </w:tcPr>
          <w:p w14:paraId="532ED4EC" w14:textId="77777777" w:rsidR="00F76C7D" w:rsidRDefault="00F76C7D"/>
        </w:tc>
        <w:tc>
          <w:tcPr>
            <w:tcW w:w="1806" w:type="dxa"/>
          </w:tcPr>
          <w:p w14:paraId="46AB36B4" w14:textId="77777777" w:rsidR="00F76C7D" w:rsidRDefault="00F76C7D"/>
        </w:tc>
        <w:tc>
          <w:tcPr>
            <w:tcW w:w="3252" w:type="dxa"/>
          </w:tcPr>
          <w:p w14:paraId="315E707B" w14:textId="77777777" w:rsidR="00F76C7D" w:rsidRDefault="00F76C7D"/>
        </w:tc>
      </w:tr>
      <w:tr w:rsidR="00F76C7D" w14:paraId="21E142FA" w14:textId="77777777" w:rsidTr="005B1C56">
        <w:trPr>
          <w:trHeight w:val="571"/>
        </w:trPr>
        <w:tc>
          <w:tcPr>
            <w:tcW w:w="717" w:type="dxa"/>
          </w:tcPr>
          <w:p w14:paraId="25D8E04B" w14:textId="77777777" w:rsidR="00F76C7D" w:rsidRDefault="00F76C7D">
            <w:r>
              <w:t>10</w:t>
            </w:r>
          </w:p>
        </w:tc>
        <w:tc>
          <w:tcPr>
            <w:tcW w:w="1972" w:type="dxa"/>
          </w:tcPr>
          <w:p w14:paraId="7895132C" w14:textId="62405B1C" w:rsidR="00F76C7D" w:rsidRDefault="00F15DE1">
            <w:r w:rsidRPr="00590C82">
              <w:t>GTPSIX</w:t>
            </w:r>
          </w:p>
        </w:tc>
        <w:tc>
          <w:tcPr>
            <w:tcW w:w="1639" w:type="dxa"/>
          </w:tcPr>
          <w:p w14:paraId="0A0D7F91" w14:textId="77777777" w:rsidR="00F76C7D" w:rsidRDefault="00F76C7D"/>
        </w:tc>
        <w:tc>
          <w:tcPr>
            <w:tcW w:w="2529" w:type="dxa"/>
          </w:tcPr>
          <w:p w14:paraId="42E38576" w14:textId="77777777" w:rsidR="00F76C7D" w:rsidRDefault="00F76C7D"/>
        </w:tc>
        <w:tc>
          <w:tcPr>
            <w:tcW w:w="2980" w:type="dxa"/>
          </w:tcPr>
          <w:p w14:paraId="2D83EB04" w14:textId="77777777" w:rsidR="00F76C7D" w:rsidRDefault="00F76C7D"/>
        </w:tc>
        <w:tc>
          <w:tcPr>
            <w:tcW w:w="1806" w:type="dxa"/>
          </w:tcPr>
          <w:p w14:paraId="38DBC88D" w14:textId="77777777" w:rsidR="00F76C7D" w:rsidRDefault="00F76C7D"/>
        </w:tc>
        <w:tc>
          <w:tcPr>
            <w:tcW w:w="3252" w:type="dxa"/>
          </w:tcPr>
          <w:p w14:paraId="62A9A9BA" w14:textId="77777777" w:rsidR="00F76C7D" w:rsidRDefault="00F76C7D"/>
        </w:tc>
      </w:tr>
      <w:tr w:rsidR="00F76C7D" w14:paraId="3C594DF2" w14:textId="77777777" w:rsidTr="005B1C56">
        <w:trPr>
          <w:trHeight w:val="554"/>
        </w:trPr>
        <w:tc>
          <w:tcPr>
            <w:tcW w:w="717" w:type="dxa"/>
          </w:tcPr>
          <w:p w14:paraId="59D334B4" w14:textId="77777777" w:rsidR="00F76C7D" w:rsidRDefault="00F76C7D">
            <w:r>
              <w:t>11</w:t>
            </w:r>
          </w:p>
        </w:tc>
        <w:tc>
          <w:tcPr>
            <w:tcW w:w="1972" w:type="dxa"/>
          </w:tcPr>
          <w:p w14:paraId="1699CCF6" w14:textId="5F2D1A7A" w:rsidR="00F76C7D" w:rsidRDefault="00F15DE1" w:rsidP="00F15DE1">
            <w:r w:rsidRPr="00590C82">
              <w:t>EMPOWTECH</w:t>
            </w:r>
          </w:p>
          <w:p w14:paraId="2558BE9A" w14:textId="77777777" w:rsidR="00F76C7D" w:rsidRDefault="00F76C7D"/>
        </w:tc>
        <w:tc>
          <w:tcPr>
            <w:tcW w:w="1639" w:type="dxa"/>
          </w:tcPr>
          <w:p w14:paraId="5894ED7D" w14:textId="77777777" w:rsidR="00F76C7D" w:rsidRDefault="00F76C7D"/>
        </w:tc>
        <w:tc>
          <w:tcPr>
            <w:tcW w:w="2529" w:type="dxa"/>
          </w:tcPr>
          <w:p w14:paraId="6467C28E" w14:textId="77777777" w:rsidR="00F76C7D" w:rsidRDefault="00F76C7D"/>
        </w:tc>
        <w:tc>
          <w:tcPr>
            <w:tcW w:w="2980" w:type="dxa"/>
          </w:tcPr>
          <w:p w14:paraId="7B9F9BDF" w14:textId="77777777" w:rsidR="00F76C7D" w:rsidRDefault="00F76C7D"/>
        </w:tc>
        <w:tc>
          <w:tcPr>
            <w:tcW w:w="1806" w:type="dxa"/>
          </w:tcPr>
          <w:p w14:paraId="352BB57F" w14:textId="77777777" w:rsidR="00F76C7D" w:rsidRDefault="00F76C7D"/>
        </w:tc>
        <w:tc>
          <w:tcPr>
            <w:tcW w:w="3252" w:type="dxa"/>
          </w:tcPr>
          <w:p w14:paraId="68DE89CC" w14:textId="77777777" w:rsidR="00F76C7D" w:rsidRDefault="00F76C7D"/>
        </w:tc>
      </w:tr>
      <w:tr w:rsidR="00F76C7D" w14:paraId="48F44E0D" w14:textId="77777777" w:rsidTr="005B1C56">
        <w:trPr>
          <w:trHeight w:val="571"/>
        </w:trPr>
        <w:tc>
          <w:tcPr>
            <w:tcW w:w="717" w:type="dxa"/>
          </w:tcPr>
          <w:p w14:paraId="491019E6" w14:textId="77777777" w:rsidR="00F76C7D" w:rsidRDefault="00F76C7D">
            <w:r>
              <w:t>12</w:t>
            </w:r>
          </w:p>
        </w:tc>
        <w:tc>
          <w:tcPr>
            <w:tcW w:w="1972" w:type="dxa"/>
          </w:tcPr>
          <w:p w14:paraId="09BE765B" w14:textId="7BBF67F8" w:rsidR="00F76C7D" w:rsidRDefault="00F15DE1" w:rsidP="00F15DE1">
            <w:r w:rsidRPr="00590C82">
              <w:t>TEAM CHARVYTECH</w:t>
            </w:r>
          </w:p>
          <w:p w14:paraId="6ACF46D1" w14:textId="77777777" w:rsidR="00F76C7D" w:rsidRDefault="00F76C7D"/>
        </w:tc>
        <w:tc>
          <w:tcPr>
            <w:tcW w:w="1639" w:type="dxa"/>
          </w:tcPr>
          <w:p w14:paraId="2CDC9DE3" w14:textId="77777777" w:rsidR="00F76C7D" w:rsidRDefault="00F76C7D"/>
        </w:tc>
        <w:tc>
          <w:tcPr>
            <w:tcW w:w="2529" w:type="dxa"/>
          </w:tcPr>
          <w:p w14:paraId="26A1DEEA" w14:textId="77777777" w:rsidR="00F76C7D" w:rsidRDefault="00F76C7D"/>
        </w:tc>
        <w:tc>
          <w:tcPr>
            <w:tcW w:w="2980" w:type="dxa"/>
          </w:tcPr>
          <w:p w14:paraId="2AF17B7E" w14:textId="77777777" w:rsidR="00F76C7D" w:rsidRDefault="00F76C7D"/>
        </w:tc>
        <w:tc>
          <w:tcPr>
            <w:tcW w:w="1806" w:type="dxa"/>
          </w:tcPr>
          <w:p w14:paraId="0D1B6B5D" w14:textId="77777777" w:rsidR="00F76C7D" w:rsidRDefault="00F76C7D"/>
        </w:tc>
        <w:tc>
          <w:tcPr>
            <w:tcW w:w="3252" w:type="dxa"/>
          </w:tcPr>
          <w:p w14:paraId="6FF29969" w14:textId="77777777" w:rsidR="00F76C7D" w:rsidRDefault="00F76C7D"/>
        </w:tc>
      </w:tr>
      <w:tr w:rsidR="00F76C7D" w14:paraId="6745E8EB" w14:textId="77777777" w:rsidTr="005B1C56">
        <w:trPr>
          <w:trHeight w:val="554"/>
        </w:trPr>
        <w:tc>
          <w:tcPr>
            <w:tcW w:w="717" w:type="dxa"/>
          </w:tcPr>
          <w:p w14:paraId="5F631AC4" w14:textId="77777777" w:rsidR="00F76C7D" w:rsidRDefault="00F76C7D">
            <w:r>
              <w:t>13</w:t>
            </w:r>
          </w:p>
        </w:tc>
        <w:tc>
          <w:tcPr>
            <w:tcW w:w="1972" w:type="dxa"/>
          </w:tcPr>
          <w:p w14:paraId="7806CD6E" w14:textId="6FB73DB7" w:rsidR="00F76C7D" w:rsidRDefault="00F15DE1" w:rsidP="00F15DE1">
            <w:r>
              <w:t>J</w:t>
            </w:r>
            <w:r w:rsidRPr="00590C82">
              <w:t>IGSAW</w:t>
            </w:r>
          </w:p>
          <w:p w14:paraId="3803FB4F" w14:textId="77777777" w:rsidR="00F76C7D" w:rsidRDefault="00F76C7D"/>
        </w:tc>
        <w:tc>
          <w:tcPr>
            <w:tcW w:w="1639" w:type="dxa"/>
          </w:tcPr>
          <w:p w14:paraId="0BCCD367" w14:textId="77777777" w:rsidR="00F76C7D" w:rsidRDefault="00F76C7D"/>
        </w:tc>
        <w:tc>
          <w:tcPr>
            <w:tcW w:w="2529" w:type="dxa"/>
          </w:tcPr>
          <w:p w14:paraId="4BD6D7C1" w14:textId="77777777" w:rsidR="00F76C7D" w:rsidRDefault="00F76C7D"/>
        </w:tc>
        <w:tc>
          <w:tcPr>
            <w:tcW w:w="2980" w:type="dxa"/>
          </w:tcPr>
          <w:p w14:paraId="0C1FEFF1" w14:textId="77777777" w:rsidR="00F76C7D" w:rsidRDefault="00F76C7D"/>
        </w:tc>
        <w:tc>
          <w:tcPr>
            <w:tcW w:w="1806" w:type="dxa"/>
          </w:tcPr>
          <w:p w14:paraId="4044A873" w14:textId="77777777" w:rsidR="00F76C7D" w:rsidRDefault="00F76C7D"/>
        </w:tc>
        <w:tc>
          <w:tcPr>
            <w:tcW w:w="3252" w:type="dxa"/>
          </w:tcPr>
          <w:p w14:paraId="24FF0A96" w14:textId="77777777" w:rsidR="00F76C7D" w:rsidRDefault="00F76C7D"/>
        </w:tc>
      </w:tr>
      <w:tr w:rsidR="00F76C7D" w14:paraId="272D3484" w14:textId="77777777" w:rsidTr="005B1C56">
        <w:trPr>
          <w:trHeight w:val="554"/>
        </w:trPr>
        <w:tc>
          <w:tcPr>
            <w:tcW w:w="717" w:type="dxa"/>
          </w:tcPr>
          <w:p w14:paraId="000563B4" w14:textId="77777777" w:rsidR="00F76C7D" w:rsidRDefault="00F76C7D">
            <w:r>
              <w:t>14</w:t>
            </w:r>
          </w:p>
        </w:tc>
        <w:tc>
          <w:tcPr>
            <w:tcW w:w="1972" w:type="dxa"/>
          </w:tcPr>
          <w:p w14:paraId="38B05EF8" w14:textId="08561171" w:rsidR="00F76C7D" w:rsidRDefault="00F15DE1">
            <w:r w:rsidRPr="00590C82">
              <w:t>KUDLA CODERS</w:t>
            </w:r>
          </w:p>
        </w:tc>
        <w:tc>
          <w:tcPr>
            <w:tcW w:w="1639" w:type="dxa"/>
          </w:tcPr>
          <w:p w14:paraId="613813E7" w14:textId="77777777" w:rsidR="00F76C7D" w:rsidRDefault="00F76C7D"/>
        </w:tc>
        <w:tc>
          <w:tcPr>
            <w:tcW w:w="2529" w:type="dxa"/>
          </w:tcPr>
          <w:p w14:paraId="3F606D85" w14:textId="77777777" w:rsidR="00F76C7D" w:rsidRDefault="00F76C7D"/>
        </w:tc>
        <w:tc>
          <w:tcPr>
            <w:tcW w:w="2980" w:type="dxa"/>
          </w:tcPr>
          <w:p w14:paraId="715650AB" w14:textId="77777777" w:rsidR="00F76C7D" w:rsidRDefault="00F76C7D"/>
        </w:tc>
        <w:tc>
          <w:tcPr>
            <w:tcW w:w="1806" w:type="dxa"/>
          </w:tcPr>
          <w:p w14:paraId="1761A9A8" w14:textId="77777777" w:rsidR="00F76C7D" w:rsidRDefault="00F76C7D"/>
        </w:tc>
        <w:tc>
          <w:tcPr>
            <w:tcW w:w="3252" w:type="dxa"/>
          </w:tcPr>
          <w:p w14:paraId="18B65D7D" w14:textId="77777777" w:rsidR="00F76C7D" w:rsidRDefault="00F76C7D"/>
        </w:tc>
      </w:tr>
      <w:tr w:rsidR="00F76C7D" w14:paraId="36BF7520" w14:textId="77777777" w:rsidTr="005B1C56">
        <w:trPr>
          <w:trHeight w:val="571"/>
        </w:trPr>
        <w:tc>
          <w:tcPr>
            <w:tcW w:w="717" w:type="dxa"/>
          </w:tcPr>
          <w:p w14:paraId="0C4476F6" w14:textId="77777777" w:rsidR="00F76C7D" w:rsidRDefault="00F76C7D">
            <w:r>
              <w:t>15</w:t>
            </w:r>
          </w:p>
        </w:tc>
        <w:tc>
          <w:tcPr>
            <w:tcW w:w="1972" w:type="dxa"/>
          </w:tcPr>
          <w:p w14:paraId="39946806" w14:textId="1F60C290" w:rsidR="00F76C7D" w:rsidRDefault="00F15DE1" w:rsidP="00F15DE1">
            <w:r w:rsidRPr="00590C82">
              <w:t>TEAM STELLAR</w:t>
            </w:r>
          </w:p>
          <w:p w14:paraId="0D6791EA" w14:textId="77777777" w:rsidR="00F76C7D" w:rsidRDefault="00F76C7D"/>
        </w:tc>
        <w:tc>
          <w:tcPr>
            <w:tcW w:w="1639" w:type="dxa"/>
          </w:tcPr>
          <w:p w14:paraId="5955686A" w14:textId="77777777" w:rsidR="00F76C7D" w:rsidRDefault="00F76C7D"/>
        </w:tc>
        <w:tc>
          <w:tcPr>
            <w:tcW w:w="2529" w:type="dxa"/>
          </w:tcPr>
          <w:p w14:paraId="3C93A35E" w14:textId="77777777" w:rsidR="00F76C7D" w:rsidRDefault="00F76C7D"/>
        </w:tc>
        <w:tc>
          <w:tcPr>
            <w:tcW w:w="2980" w:type="dxa"/>
          </w:tcPr>
          <w:p w14:paraId="06EF2677" w14:textId="77777777" w:rsidR="00F76C7D" w:rsidRDefault="00F76C7D"/>
        </w:tc>
        <w:tc>
          <w:tcPr>
            <w:tcW w:w="1806" w:type="dxa"/>
          </w:tcPr>
          <w:p w14:paraId="1FA36A7D" w14:textId="77777777" w:rsidR="00F76C7D" w:rsidRDefault="00F76C7D"/>
        </w:tc>
        <w:tc>
          <w:tcPr>
            <w:tcW w:w="3252" w:type="dxa"/>
          </w:tcPr>
          <w:p w14:paraId="5B390D48" w14:textId="77777777" w:rsidR="00F76C7D" w:rsidRDefault="00F76C7D"/>
        </w:tc>
      </w:tr>
      <w:tr w:rsidR="00F76C7D" w14:paraId="28725645" w14:textId="77777777" w:rsidTr="005B1C56">
        <w:trPr>
          <w:trHeight w:val="554"/>
        </w:trPr>
        <w:tc>
          <w:tcPr>
            <w:tcW w:w="717" w:type="dxa"/>
          </w:tcPr>
          <w:p w14:paraId="69FD0AAA" w14:textId="77777777" w:rsidR="00F76C7D" w:rsidRDefault="00F76C7D">
            <w:r>
              <w:t>16</w:t>
            </w:r>
          </w:p>
        </w:tc>
        <w:tc>
          <w:tcPr>
            <w:tcW w:w="1972" w:type="dxa"/>
          </w:tcPr>
          <w:p w14:paraId="2B8F04E2" w14:textId="641E7B53" w:rsidR="00F76C7D" w:rsidRDefault="00F15DE1" w:rsidP="00F15DE1">
            <w:r w:rsidRPr="00590C82">
              <w:t>BLACK SQUAD</w:t>
            </w:r>
          </w:p>
          <w:p w14:paraId="28BB25E0" w14:textId="77777777" w:rsidR="00F76C7D" w:rsidRDefault="00F76C7D"/>
        </w:tc>
        <w:tc>
          <w:tcPr>
            <w:tcW w:w="1639" w:type="dxa"/>
          </w:tcPr>
          <w:p w14:paraId="2EA8B8B3" w14:textId="77777777" w:rsidR="00F76C7D" w:rsidRDefault="00F76C7D"/>
        </w:tc>
        <w:tc>
          <w:tcPr>
            <w:tcW w:w="2529" w:type="dxa"/>
          </w:tcPr>
          <w:p w14:paraId="19C278F5" w14:textId="77777777" w:rsidR="00F76C7D" w:rsidRDefault="00F76C7D"/>
        </w:tc>
        <w:tc>
          <w:tcPr>
            <w:tcW w:w="2980" w:type="dxa"/>
          </w:tcPr>
          <w:p w14:paraId="54A6FEE2" w14:textId="77777777" w:rsidR="00F76C7D" w:rsidRDefault="00F76C7D"/>
        </w:tc>
        <w:tc>
          <w:tcPr>
            <w:tcW w:w="1806" w:type="dxa"/>
          </w:tcPr>
          <w:p w14:paraId="258D0091" w14:textId="77777777" w:rsidR="00F76C7D" w:rsidRDefault="00F76C7D"/>
        </w:tc>
        <w:tc>
          <w:tcPr>
            <w:tcW w:w="3252" w:type="dxa"/>
          </w:tcPr>
          <w:p w14:paraId="2D5B73B3" w14:textId="77777777" w:rsidR="00F76C7D" w:rsidRDefault="00F76C7D"/>
        </w:tc>
      </w:tr>
      <w:tr w:rsidR="00F76C7D" w14:paraId="5DB23849" w14:textId="77777777" w:rsidTr="005B1C56">
        <w:trPr>
          <w:trHeight w:val="571"/>
        </w:trPr>
        <w:tc>
          <w:tcPr>
            <w:tcW w:w="717" w:type="dxa"/>
          </w:tcPr>
          <w:p w14:paraId="45647067" w14:textId="77777777" w:rsidR="00F76C7D" w:rsidRDefault="00F76C7D">
            <w:r>
              <w:t>17</w:t>
            </w:r>
          </w:p>
        </w:tc>
        <w:tc>
          <w:tcPr>
            <w:tcW w:w="1972" w:type="dxa"/>
          </w:tcPr>
          <w:p w14:paraId="5C292ED8" w14:textId="7D6B58ED" w:rsidR="00F76C7D" w:rsidRDefault="00F15DE1" w:rsidP="00F15DE1">
            <w:r w:rsidRPr="00590C82">
              <w:t>ENDLOS</w:t>
            </w:r>
          </w:p>
        </w:tc>
        <w:tc>
          <w:tcPr>
            <w:tcW w:w="1639" w:type="dxa"/>
          </w:tcPr>
          <w:p w14:paraId="32F6EA30" w14:textId="77777777" w:rsidR="00F76C7D" w:rsidRDefault="00F76C7D"/>
        </w:tc>
        <w:tc>
          <w:tcPr>
            <w:tcW w:w="2529" w:type="dxa"/>
          </w:tcPr>
          <w:p w14:paraId="4583057C" w14:textId="77777777" w:rsidR="00F76C7D" w:rsidRDefault="00F76C7D"/>
        </w:tc>
        <w:tc>
          <w:tcPr>
            <w:tcW w:w="2980" w:type="dxa"/>
          </w:tcPr>
          <w:p w14:paraId="4E763BEA" w14:textId="77777777" w:rsidR="00F76C7D" w:rsidRDefault="00F76C7D"/>
        </w:tc>
        <w:tc>
          <w:tcPr>
            <w:tcW w:w="1806" w:type="dxa"/>
          </w:tcPr>
          <w:p w14:paraId="28E55FFE" w14:textId="77777777" w:rsidR="00F76C7D" w:rsidRDefault="00F76C7D"/>
        </w:tc>
        <w:tc>
          <w:tcPr>
            <w:tcW w:w="3252" w:type="dxa"/>
          </w:tcPr>
          <w:p w14:paraId="02A060E7" w14:textId="77777777" w:rsidR="00F76C7D" w:rsidRDefault="00F76C7D"/>
        </w:tc>
      </w:tr>
      <w:tr w:rsidR="00F76C7D" w14:paraId="4A5825FE" w14:textId="77777777" w:rsidTr="005B1C56">
        <w:trPr>
          <w:trHeight w:val="554"/>
        </w:trPr>
        <w:tc>
          <w:tcPr>
            <w:tcW w:w="717" w:type="dxa"/>
          </w:tcPr>
          <w:p w14:paraId="19263578" w14:textId="77777777" w:rsidR="00F76C7D" w:rsidRDefault="00F76C7D">
            <w:r>
              <w:t>18</w:t>
            </w:r>
          </w:p>
        </w:tc>
        <w:tc>
          <w:tcPr>
            <w:tcW w:w="1972" w:type="dxa"/>
          </w:tcPr>
          <w:p w14:paraId="69DE0B1E" w14:textId="1937F9C0" w:rsidR="00F76C7D" w:rsidRDefault="00F15DE1" w:rsidP="00F15DE1">
            <w:r w:rsidRPr="00590C82">
              <w:t>PSEUDOCODERS</w:t>
            </w:r>
          </w:p>
          <w:p w14:paraId="065D6587" w14:textId="77777777" w:rsidR="00F76C7D" w:rsidRDefault="00F76C7D"/>
        </w:tc>
        <w:tc>
          <w:tcPr>
            <w:tcW w:w="1639" w:type="dxa"/>
          </w:tcPr>
          <w:p w14:paraId="480CA789" w14:textId="77777777" w:rsidR="00F76C7D" w:rsidRDefault="00F76C7D"/>
        </w:tc>
        <w:tc>
          <w:tcPr>
            <w:tcW w:w="2529" w:type="dxa"/>
          </w:tcPr>
          <w:p w14:paraId="28841527" w14:textId="77777777" w:rsidR="00F76C7D" w:rsidRDefault="00F76C7D"/>
        </w:tc>
        <w:tc>
          <w:tcPr>
            <w:tcW w:w="2980" w:type="dxa"/>
          </w:tcPr>
          <w:p w14:paraId="6E2C3F99" w14:textId="77777777" w:rsidR="00F76C7D" w:rsidRDefault="00F76C7D"/>
        </w:tc>
        <w:tc>
          <w:tcPr>
            <w:tcW w:w="1806" w:type="dxa"/>
          </w:tcPr>
          <w:p w14:paraId="3290C6E5" w14:textId="77777777" w:rsidR="00F76C7D" w:rsidRDefault="00F76C7D"/>
        </w:tc>
        <w:tc>
          <w:tcPr>
            <w:tcW w:w="3252" w:type="dxa"/>
          </w:tcPr>
          <w:p w14:paraId="772B11D6" w14:textId="77777777" w:rsidR="00F76C7D" w:rsidRDefault="00F76C7D"/>
        </w:tc>
      </w:tr>
      <w:tr w:rsidR="00F76C7D" w14:paraId="384B9220" w14:textId="77777777" w:rsidTr="005B1C56">
        <w:trPr>
          <w:trHeight w:val="554"/>
        </w:trPr>
        <w:tc>
          <w:tcPr>
            <w:tcW w:w="717" w:type="dxa"/>
          </w:tcPr>
          <w:p w14:paraId="32B666CD" w14:textId="77777777" w:rsidR="00F76C7D" w:rsidRDefault="00F76C7D">
            <w:r>
              <w:t>19</w:t>
            </w:r>
          </w:p>
        </w:tc>
        <w:tc>
          <w:tcPr>
            <w:tcW w:w="1972" w:type="dxa"/>
          </w:tcPr>
          <w:p w14:paraId="06D20697" w14:textId="54E46EF8" w:rsidR="00F76C7D" w:rsidRDefault="00F15DE1" w:rsidP="00F15DE1">
            <w:r w:rsidRPr="00590C82">
              <w:t>TEAM FOUR ZERO FOUR</w:t>
            </w:r>
          </w:p>
        </w:tc>
        <w:tc>
          <w:tcPr>
            <w:tcW w:w="1639" w:type="dxa"/>
          </w:tcPr>
          <w:p w14:paraId="42538ACC" w14:textId="77777777" w:rsidR="00F76C7D" w:rsidRDefault="00F76C7D"/>
        </w:tc>
        <w:tc>
          <w:tcPr>
            <w:tcW w:w="2529" w:type="dxa"/>
          </w:tcPr>
          <w:p w14:paraId="1A0099F1" w14:textId="77777777" w:rsidR="00F76C7D" w:rsidRDefault="00F76C7D"/>
        </w:tc>
        <w:tc>
          <w:tcPr>
            <w:tcW w:w="2980" w:type="dxa"/>
          </w:tcPr>
          <w:p w14:paraId="241E6042" w14:textId="77777777" w:rsidR="00F76C7D" w:rsidRDefault="00F76C7D"/>
        </w:tc>
        <w:tc>
          <w:tcPr>
            <w:tcW w:w="1806" w:type="dxa"/>
          </w:tcPr>
          <w:p w14:paraId="3C5F962C" w14:textId="77777777" w:rsidR="00F76C7D" w:rsidRDefault="00F76C7D"/>
        </w:tc>
        <w:tc>
          <w:tcPr>
            <w:tcW w:w="3252" w:type="dxa"/>
          </w:tcPr>
          <w:p w14:paraId="3A10F9CA" w14:textId="77777777" w:rsidR="00F76C7D" w:rsidRDefault="00F76C7D"/>
        </w:tc>
      </w:tr>
      <w:tr w:rsidR="00F76C7D" w14:paraId="5FD10690" w14:textId="77777777" w:rsidTr="005B1C56">
        <w:trPr>
          <w:trHeight w:val="554"/>
        </w:trPr>
        <w:tc>
          <w:tcPr>
            <w:tcW w:w="717" w:type="dxa"/>
          </w:tcPr>
          <w:p w14:paraId="4631A400" w14:textId="77777777" w:rsidR="00F76C7D" w:rsidRDefault="00F76C7D">
            <w:r>
              <w:t>20</w:t>
            </w:r>
          </w:p>
        </w:tc>
        <w:tc>
          <w:tcPr>
            <w:tcW w:w="1972" w:type="dxa"/>
          </w:tcPr>
          <w:p w14:paraId="796D6DB0" w14:textId="31391C2E" w:rsidR="00F76C7D" w:rsidRDefault="00F15DE1" w:rsidP="00F15DE1">
            <w:r w:rsidRPr="00590C82">
              <w:t>HACK NAUTS</w:t>
            </w:r>
          </w:p>
          <w:p w14:paraId="7615E308" w14:textId="77777777" w:rsidR="00F76C7D" w:rsidRDefault="00F76C7D"/>
        </w:tc>
        <w:tc>
          <w:tcPr>
            <w:tcW w:w="1639" w:type="dxa"/>
          </w:tcPr>
          <w:p w14:paraId="40B3B1E7" w14:textId="77777777" w:rsidR="00F76C7D" w:rsidRDefault="00F76C7D"/>
        </w:tc>
        <w:tc>
          <w:tcPr>
            <w:tcW w:w="2529" w:type="dxa"/>
          </w:tcPr>
          <w:p w14:paraId="48BCB878" w14:textId="77777777" w:rsidR="00F76C7D" w:rsidRDefault="00F76C7D"/>
        </w:tc>
        <w:tc>
          <w:tcPr>
            <w:tcW w:w="2980" w:type="dxa"/>
          </w:tcPr>
          <w:p w14:paraId="0AFDAD5D" w14:textId="77777777" w:rsidR="00F76C7D" w:rsidRDefault="00F76C7D"/>
        </w:tc>
        <w:tc>
          <w:tcPr>
            <w:tcW w:w="1806" w:type="dxa"/>
          </w:tcPr>
          <w:p w14:paraId="40F06D20" w14:textId="77777777" w:rsidR="00F76C7D" w:rsidRDefault="00F76C7D"/>
        </w:tc>
        <w:tc>
          <w:tcPr>
            <w:tcW w:w="3252" w:type="dxa"/>
          </w:tcPr>
          <w:p w14:paraId="62974222" w14:textId="77777777" w:rsidR="00F76C7D" w:rsidRDefault="00F76C7D"/>
        </w:tc>
      </w:tr>
    </w:tbl>
    <w:p w14:paraId="70F5B7F2" w14:textId="77777777" w:rsidR="00B96150" w:rsidRDefault="00B96150" w:rsidP="00F15DE1"/>
    <w:sectPr w:rsidR="00B96150" w:rsidSect="00B96150">
      <w:headerReference w:type="default" r:id="rId8"/>
      <w:footerReference w:type="default" r:id="rId9"/>
      <w:pgSz w:w="16838" w:h="11906" w:orient="landscape"/>
      <w:pgMar w:top="568" w:right="1440" w:bottom="1440" w:left="1440" w:header="284" w:footer="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1EE23" w14:textId="77777777" w:rsidR="000D4C19" w:rsidRDefault="000D4C19" w:rsidP="00B96150">
      <w:r>
        <w:separator/>
      </w:r>
    </w:p>
  </w:endnote>
  <w:endnote w:type="continuationSeparator" w:id="0">
    <w:p w14:paraId="055365B1" w14:textId="77777777" w:rsidR="000D4C19" w:rsidRDefault="000D4C19" w:rsidP="00B96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6053" w:type="dxa"/>
      <w:tblInd w:w="-8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053"/>
    </w:tblGrid>
    <w:tr w:rsidR="00B96150" w:rsidRPr="00AF62DC" w14:paraId="2CA3365D" w14:textId="77777777" w:rsidTr="00B96150">
      <w:trPr>
        <w:trHeight w:val="17"/>
      </w:trPr>
      <w:tc>
        <w:tcPr>
          <w:tcW w:w="16053" w:type="dxa"/>
        </w:tcPr>
        <w:p w14:paraId="151A4A5B" w14:textId="77777777" w:rsidR="00B96150" w:rsidRPr="00AF62DC" w:rsidRDefault="00B96150" w:rsidP="00B96150">
          <w:pPr>
            <w:tabs>
              <w:tab w:val="center" w:pos="4680"/>
              <w:tab w:val="right" w:pos="9360"/>
            </w:tabs>
            <w:jc w:val="center"/>
          </w:pPr>
          <w:bookmarkStart w:id="18" w:name="_Hlk207436253"/>
          <w:bookmarkStart w:id="19" w:name="_Hlk207436254"/>
          <w:bookmarkStart w:id="20" w:name="_Hlk207436259"/>
          <w:bookmarkStart w:id="21" w:name="_Hlk207436260"/>
          <w:bookmarkStart w:id="22" w:name="_Hlk207436261"/>
          <w:bookmarkStart w:id="23" w:name="_Hlk207436262"/>
          <w:r w:rsidRPr="00AF62DC">
            <w:rPr>
              <w:b/>
              <w:sz w:val="26"/>
              <w:szCs w:val="26"/>
            </w:rPr>
            <w:t>PHONE:</w:t>
          </w:r>
          <w:r w:rsidRPr="00AF62DC">
            <w:rPr>
              <w:sz w:val="26"/>
              <w:szCs w:val="26"/>
            </w:rPr>
            <w:t xml:space="preserve"> 08258- 262733/262713, </w:t>
          </w:r>
          <w:r w:rsidRPr="00AF62DC">
            <w:rPr>
              <w:b/>
              <w:sz w:val="26"/>
              <w:szCs w:val="26"/>
            </w:rPr>
            <w:t>FAX:</w:t>
          </w:r>
          <w:r w:rsidRPr="00AF62DC">
            <w:rPr>
              <w:sz w:val="26"/>
              <w:szCs w:val="26"/>
            </w:rPr>
            <w:t xml:space="preserve"> 08258-262723</w:t>
          </w:r>
          <w:r>
            <w:rPr>
              <w:sz w:val="26"/>
              <w:szCs w:val="26"/>
            </w:rPr>
            <w:t xml:space="preserve">, </w:t>
          </w:r>
          <w:r w:rsidRPr="00AF62DC">
            <w:rPr>
              <w:b/>
              <w:sz w:val="26"/>
              <w:szCs w:val="26"/>
            </w:rPr>
            <w:t>EMAIL:</w:t>
          </w:r>
          <w:r w:rsidRPr="00AF62DC">
            <w:rPr>
              <w:sz w:val="26"/>
              <w:szCs w:val="26"/>
            </w:rPr>
            <w:t xml:space="preserve"> yit.moodbidri@gmail.com, </w:t>
          </w:r>
          <w:r w:rsidRPr="00AF62DC">
            <w:rPr>
              <w:b/>
              <w:sz w:val="26"/>
              <w:szCs w:val="26"/>
            </w:rPr>
            <w:t>WEBSITE:</w:t>
          </w:r>
          <w:r w:rsidRPr="00AF62DC">
            <w:rPr>
              <w:sz w:val="26"/>
              <w:szCs w:val="26"/>
            </w:rPr>
            <w:t xml:space="preserve"> https://www.yit.edu.in</w:t>
          </w:r>
        </w:p>
      </w:tc>
    </w:tr>
  </w:tbl>
  <w:p w14:paraId="0C695532" w14:textId="77777777" w:rsidR="00B96150" w:rsidRPr="00AF62DC" w:rsidRDefault="00B96150" w:rsidP="00B96150">
    <w:pPr>
      <w:tabs>
        <w:tab w:val="center" w:pos="4680"/>
        <w:tab w:val="right" w:pos="9360"/>
      </w:tabs>
      <w:rPr>
        <w:sz w:val="2"/>
        <w:szCs w:val="2"/>
      </w:rPr>
    </w:pPr>
    <w:r w:rsidRPr="00AF62DC"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E423F4" wp14:editId="1744096E">
              <wp:simplePos x="0" y="0"/>
              <wp:positionH relativeFrom="margin">
                <wp:posOffset>-1095375</wp:posOffset>
              </wp:positionH>
              <wp:positionV relativeFrom="paragraph">
                <wp:posOffset>-301625</wp:posOffset>
              </wp:positionV>
              <wp:extent cx="11277600" cy="9525"/>
              <wp:effectExtent l="57150" t="38100" r="57150" b="85725"/>
              <wp:wrapNone/>
              <wp:docPr id="17562252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1277600" cy="9525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32010D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6.25pt,-23.75pt" to="801.75pt,-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" strokecolor="windowText" strokeweight="3pt">
              <v:shadow on="t" color="black" opacity="22937f" origin=",.5" offset="0,.63889mm"/>
              <w10:wrap anchorx="margin"/>
            </v:line>
          </w:pict>
        </mc:Fallback>
      </mc:AlternateContent>
    </w:r>
    <w:bookmarkEnd w:id="18"/>
    <w:bookmarkEnd w:id="19"/>
    <w:bookmarkEnd w:id="20"/>
    <w:bookmarkEnd w:id="21"/>
    <w:bookmarkEnd w:id="22"/>
    <w:bookmarkEnd w:id="23"/>
  </w:p>
  <w:p w14:paraId="3FF6169D" w14:textId="77777777" w:rsidR="00B96150" w:rsidRDefault="00B961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A0716" w14:textId="77777777" w:rsidR="000D4C19" w:rsidRDefault="000D4C19" w:rsidP="00B96150">
      <w:r>
        <w:separator/>
      </w:r>
    </w:p>
  </w:footnote>
  <w:footnote w:type="continuationSeparator" w:id="0">
    <w:p w14:paraId="2FF8476F" w14:textId="77777777" w:rsidR="000D4C19" w:rsidRDefault="000D4C19" w:rsidP="00B96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6088" w:type="dxa"/>
      <w:tblInd w:w="-10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13"/>
      <w:gridCol w:w="12332"/>
      <w:gridCol w:w="1843"/>
    </w:tblGrid>
    <w:tr w:rsidR="00B96150" w:rsidRPr="00B96150" w14:paraId="51046988" w14:textId="77777777" w:rsidTr="00B96150">
      <w:tc>
        <w:tcPr>
          <w:tcW w:w="1913" w:type="dxa"/>
        </w:tcPr>
        <w:p w14:paraId="61C9EDA5" w14:textId="77777777" w:rsidR="00B96150" w:rsidRPr="00B96150" w:rsidRDefault="00B96150" w:rsidP="00B96150">
          <w:pPr>
            <w:tabs>
              <w:tab w:val="left" w:pos="90"/>
            </w:tabs>
            <w:jc w:val="center"/>
            <w:rPr>
              <w:sz w:val="40"/>
              <w:szCs w:val="24"/>
            </w:rPr>
          </w:pPr>
          <w:bookmarkStart w:id="0" w:name="_Hlk207436114"/>
          <w:bookmarkStart w:id="1" w:name="_Hlk207436115"/>
          <w:bookmarkStart w:id="2" w:name="_Hlk207436120"/>
          <w:bookmarkStart w:id="3" w:name="_Hlk207436121"/>
          <w:bookmarkStart w:id="4" w:name="_Hlk207436126"/>
          <w:bookmarkStart w:id="5" w:name="_Hlk207436127"/>
          <w:bookmarkStart w:id="6" w:name="_Hlk207436128"/>
          <w:bookmarkStart w:id="7" w:name="_Hlk207436129"/>
          <w:bookmarkStart w:id="8" w:name="_Hlk213040923"/>
          <w:bookmarkStart w:id="9" w:name="_Hlk213040924"/>
          <w:bookmarkStart w:id="10" w:name="_Hlk213040926"/>
          <w:bookmarkStart w:id="11" w:name="_Hlk213040927"/>
          <w:bookmarkStart w:id="12" w:name="_Hlk213040936"/>
          <w:bookmarkStart w:id="13" w:name="_Hlk213040937"/>
          <w:bookmarkStart w:id="14" w:name="_Hlk213040938"/>
          <w:bookmarkStart w:id="15" w:name="_Hlk213040939"/>
          <w:bookmarkStart w:id="16" w:name="_Hlk213040940"/>
          <w:bookmarkStart w:id="17" w:name="_Hlk213040941"/>
          <w:r w:rsidRPr="00B96150">
            <w:rPr>
              <w:noProof/>
              <w:lang w:bidi="ar-SA"/>
            </w:rPr>
            <w:drawing>
              <wp:inline distT="0" distB="0" distL="0" distR="0" wp14:anchorId="1084538E" wp14:editId="3F861925">
                <wp:extent cx="835660" cy="688340"/>
                <wp:effectExtent l="0" t="0" r="2540" b="0"/>
                <wp:docPr id="24099833" name="Picture 24099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566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332" w:type="dxa"/>
        </w:tcPr>
        <w:p w14:paraId="1AAEC50F" w14:textId="77777777" w:rsidR="00B96150" w:rsidRPr="00B96150" w:rsidRDefault="00B96150" w:rsidP="00B96150">
          <w:pPr>
            <w:tabs>
              <w:tab w:val="left" w:pos="90"/>
            </w:tabs>
            <w:jc w:val="center"/>
            <w:rPr>
              <w:b/>
              <w:sz w:val="38"/>
              <w:szCs w:val="38"/>
            </w:rPr>
          </w:pPr>
          <w:r w:rsidRPr="00B96150">
            <w:rPr>
              <w:b/>
              <w:sz w:val="38"/>
              <w:szCs w:val="38"/>
            </w:rPr>
            <w:t xml:space="preserve">YENEPOYA INSTITUTE OF TECHNOLOGY </w:t>
          </w:r>
        </w:p>
        <w:p w14:paraId="3DCA9C6D" w14:textId="77777777" w:rsidR="00B96150" w:rsidRPr="00B96150" w:rsidRDefault="00B96150" w:rsidP="00B96150">
          <w:pPr>
            <w:tabs>
              <w:tab w:val="left" w:pos="90"/>
            </w:tabs>
            <w:jc w:val="center"/>
            <w:rPr>
              <w:sz w:val="26"/>
            </w:rPr>
          </w:pPr>
          <w:r w:rsidRPr="00B96150">
            <w:rPr>
              <w:sz w:val="26"/>
            </w:rPr>
            <w:t>(Approved by AICTE, New Delhi, and Affiliated to VTU, Belagavi)</w:t>
          </w:r>
        </w:p>
        <w:p w14:paraId="20DFE27B" w14:textId="77777777" w:rsidR="00B96150" w:rsidRPr="00B96150" w:rsidRDefault="00B96150" w:rsidP="00B96150">
          <w:pPr>
            <w:tabs>
              <w:tab w:val="left" w:pos="90"/>
            </w:tabs>
            <w:jc w:val="center"/>
            <w:rPr>
              <w:sz w:val="40"/>
              <w:szCs w:val="24"/>
            </w:rPr>
          </w:pPr>
          <w:r w:rsidRPr="00B96150">
            <w:rPr>
              <w:sz w:val="26"/>
            </w:rPr>
            <w:t>N. H. 13, Thodar, Moodbidri, Mangalore - 574 225, Karnataka</w:t>
          </w:r>
          <w:r w:rsidRPr="00B96150">
            <w:rPr>
              <w:sz w:val="28"/>
            </w:rPr>
            <w:t>.</w:t>
          </w:r>
        </w:p>
      </w:tc>
      <w:tc>
        <w:tcPr>
          <w:tcW w:w="1843" w:type="dxa"/>
        </w:tcPr>
        <w:p w14:paraId="48005D34" w14:textId="77777777" w:rsidR="00B96150" w:rsidRPr="00B96150" w:rsidRDefault="00B96150" w:rsidP="00B96150">
          <w:pPr>
            <w:tabs>
              <w:tab w:val="left" w:pos="90"/>
            </w:tabs>
            <w:jc w:val="center"/>
            <w:rPr>
              <w:b/>
              <w:sz w:val="40"/>
              <w:szCs w:val="24"/>
            </w:rPr>
          </w:pPr>
          <w:r w:rsidRPr="00B96150">
            <w:rPr>
              <w:b/>
              <w:noProof/>
              <w:sz w:val="40"/>
              <w:szCs w:val="24"/>
              <w:lang w:bidi="ar-SA"/>
            </w:rPr>
            <w:drawing>
              <wp:inline distT="0" distB="0" distL="0" distR="0" wp14:anchorId="167F80E1" wp14:editId="347FE273">
                <wp:extent cx="764274" cy="764274"/>
                <wp:effectExtent l="0" t="0" r="0" b="0"/>
                <wp:docPr id="1369299066" name="Picture 13692990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ist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616" cy="758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96150" w:rsidRPr="00B96150" w14:paraId="36C904B4" w14:textId="77777777" w:rsidTr="00B96150">
      <w:tc>
        <w:tcPr>
          <w:tcW w:w="16088" w:type="dxa"/>
          <w:gridSpan w:val="3"/>
        </w:tcPr>
        <w:p w14:paraId="315177D9" w14:textId="77777777" w:rsidR="00B96150" w:rsidRPr="00B96150" w:rsidRDefault="00B96150" w:rsidP="00B96150">
          <w:pPr>
            <w:jc w:val="center"/>
            <w:rPr>
              <w:b/>
              <w:sz w:val="6"/>
              <w:szCs w:val="36"/>
            </w:rPr>
          </w:pPr>
        </w:p>
        <w:p w14:paraId="1D6F99D3" w14:textId="77777777" w:rsidR="00B96150" w:rsidRPr="00B96150" w:rsidRDefault="00B96150" w:rsidP="00B96150">
          <w:pPr>
            <w:jc w:val="center"/>
            <w:rPr>
              <w:b/>
              <w:sz w:val="38"/>
              <w:szCs w:val="36"/>
            </w:rPr>
          </w:pPr>
          <w:r w:rsidRPr="00B96150">
            <w:rPr>
              <w:b/>
              <w:sz w:val="38"/>
              <w:szCs w:val="36"/>
            </w:rPr>
            <w:t>ISTE STUDENTS CHAPTER (KA- 109)</w:t>
          </w:r>
        </w:p>
        <w:p w14:paraId="5D6CECE5" w14:textId="77777777" w:rsidR="00B96150" w:rsidRPr="00B96150" w:rsidRDefault="00B96150" w:rsidP="00B96150">
          <w:pPr>
            <w:jc w:val="center"/>
            <w:rPr>
              <w:b/>
              <w:sz w:val="6"/>
              <w:szCs w:val="36"/>
            </w:rPr>
          </w:pPr>
        </w:p>
      </w:tc>
    </w:tr>
  </w:tbl>
  <w:p w14:paraId="58C63C5D" w14:textId="77777777" w:rsidR="00B96150" w:rsidRPr="00B96150" w:rsidRDefault="00B96150" w:rsidP="00B96150">
    <w:pPr>
      <w:tabs>
        <w:tab w:val="center" w:pos="4680"/>
        <w:tab w:val="right" w:pos="9360"/>
      </w:tabs>
    </w:pPr>
    <w:r w:rsidRPr="00B96150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1F1DC9" wp14:editId="29C670DA">
              <wp:simplePos x="0" y="0"/>
              <wp:positionH relativeFrom="column">
                <wp:posOffset>-914400</wp:posOffset>
              </wp:positionH>
              <wp:positionV relativeFrom="paragraph">
                <wp:posOffset>52705</wp:posOffset>
              </wp:positionV>
              <wp:extent cx="10782300" cy="9525"/>
              <wp:effectExtent l="57150" t="38100" r="57150" b="85725"/>
              <wp:wrapNone/>
              <wp:docPr id="146789859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782300" cy="9525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A20B8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4.15pt" to="777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" strokecolor="windowText" strokeweight="3pt">
              <v:shadow on="t" color="black" opacity="22937f" origin=",.5" offset="0,.63889mm"/>
            </v:line>
          </w:pict>
        </mc:Fallback>
      </mc:AlternateConten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</w:p>
  <w:p w14:paraId="4806A6DC" w14:textId="77777777" w:rsidR="00B96150" w:rsidRPr="00B96150" w:rsidRDefault="00B96150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B7658"/>
    <w:multiLevelType w:val="hybridMultilevel"/>
    <w:tmpl w:val="5ED48526"/>
    <w:lvl w:ilvl="0" w:tplc="967EFE78">
      <w:start w:val="1"/>
      <w:numFmt w:val="decimal"/>
      <w:lvlText w:val="%1."/>
      <w:lvlJc w:val="left"/>
      <w:pPr>
        <w:ind w:left="862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0723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9E2"/>
    <w:rsid w:val="000D4C19"/>
    <w:rsid w:val="001E1C75"/>
    <w:rsid w:val="00291813"/>
    <w:rsid w:val="004D1EDE"/>
    <w:rsid w:val="00511167"/>
    <w:rsid w:val="005B1C56"/>
    <w:rsid w:val="005D7055"/>
    <w:rsid w:val="008B254B"/>
    <w:rsid w:val="00B96150"/>
    <w:rsid w:val="00CD49E2"/>
    <w:rsid w:val="00DD1364"/>
    <w:rsid w:val="00E07A33"/>
    <w:rsid w:val="00F15DE1"/>
    <w:rsid w:val="00F7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4DE8D"/>
  <w15:chartTrackingRefBased/>
  <w15:docId w15:val="{0233BD46-4D89-44A8-B1A0-6C339E61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961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6150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lang w:val="en-IN"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96150"/>
  </w:style>
  <w:style w:type="paragraph" w:styleId="Footer">
    <w:name w:val="footer"/>
    <w:basedOn w:val="Normal"/>
    <w:link w:val="FooterChar"/>
    <w:uiPriority w:val="99"/>
    <w:unhideWhenUsed/>
    <w:rsid w:val="00B96150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lang w:val="en-IN"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96150"/>
  </w:style>
  <w:style w:type="table" w:styleId="TableGrid">
    <w:name w:val="Table Grid"/>
    <w:basedOn w:val="TableNormal"/>
    <w:uiPriority w:val="39"/>
    <w:qFormat/>
    <w:rsid w:val="00B9615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96150"/>
    <w:rPr>
      <w:b/>
      <w:bCs/>
    </w:rPr>
  </w:style>
  <w:style w:type="character" w:styleId="Emphasis">
    <w:name w:val="Emphasis"/>
    <w:basedOn w:val="DefaultParagraphFont"/>
    <w:uiPriority w:val="20"/>
    <w:qFormat/>
    <w:rsid w:val="00B96150"/>
    <w:rPr>
      <w:i/>
      <w:iCs/>
    </w:rPr>
  </w:style>
  <w:style w:type="paragraph" w:styleId="ListParagraph">
    <w:name w:val="List Paragraph"/>
    <w:basedOn w:val="Normal"/>
    <w:uiPriority w:val="34"/>
    <w:qFormat/>
    <w:rsid w:val="005B1C5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21st%20Karnataka%20State%20Level%20ISTE%20Student%20Convention_TEMPLATE_LANDSCAP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48963-87C3-4361-98FF-804915CB7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21st Karnataka State Level ISTE Student Convention_TEMPLATE_LANDSCAPE</Template>
  <TotalTime>1</TotalTime>
  <Pages>3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Zaara Hina</cp:lastModifiedBy>
  <cp:revision>2</cp:revision>
  <dcterms:created xsi:type="dcterms:W3CDTF">2025-11-11T06:07:00Z</dcterms:created>
  <dcterms:modified xsi:type="dcterms:W3CDTF">2025-11-11T06:07:00Z</dcterms:modified>
</cp:coreProperties>
</file>